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Times New Roman" w:cs="Arial"/>
          <w:color w:val="4F81BD" w:themeColor="accent1"/>
          <w:sz w:val="20"/>
          <w:szCs w:val="20"/>
        </w:rPr>
        <w:id w:val="-657210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eastAsiaTheme="minorHAnsi"/>
              <w:color w:val="4F81BD" w:themeColor="accent1"/>
              <w:lang w:val="es-MX"/>
            </w:rPr>
            <w:id w:val="2121790812"/>
            <w:docPartObj>
              <w:docPartGallery w:val="Cover Pages"/>
              <w:docPartUnique/>
            </w:docPartObj>
          </w:sdtPr>
          <w:sdtEndPr>
            <w:rPr>
              <w:rFonts w:ascii="Arial" w:eastAsia="Times New Roman" w:hAnsi="Arial" w:cs="Arial"/>
              <w:color w:val="000000" w:themeColor="text1"/>
              <w:sz w:val="40"/>
              <w:szCs w:val="20"/>
              <w:lang w:val="en-US"/>
            </w:rPr>
          </w:sdtEndPr>
          <w:sdtContent>
            <w:p w:rsidR="005830DF" w:rsidRDefault="005830DF" w:rsidP="005830DF">
              <w:pPr>
                <w:pStyle w:val="Sinespaciado"/>
                <w:spacing w:before="1540" w:after="240"/>
                <w:rPr>
                  <w:noProof/>
                  <w:color w:val="4F81BD" w:themeColor="accent1"/>
                  <w:lang w:val="es-MX" w:eastAsia="es-MX"/>
                </w:rPr>
              </w:pPr>
            </w:p>
            <w:p w:rsidR="005830DF" w:rsidRPr="005830DF" w:rsidRDefault="005830DF" w:rsidP="005830DF">
              <w:pPr>
                <w:rPr>
                  <w:rFonts w:ascii="Arial" w:hAnsi="Arial"/>
                  <w:b/>
                  <w:sz w:val="32"/>
                  <w:lang w:val="es-MX"/>
                </w:rPr>
              </w:pPr>
              <w:r>
                <w:rPr>
                  <w:noProof/>
                  <w:lang w:eastAsia="es-MX"/>
                </w:rPr>
                <w:drawing>
                  <wp:anchor distT="0" distB="0" distL="114300" distR="114300" simplePos="0" relativeHeight="251659264" behindDoc="0" locked="0" layoutInCell="1" allowOverlap="1" wp14:anchorId="7367D7F2" wp14:editId="71D45705">
                    <wp:simplePos x="0" y="0"/>
                    <wp:positionH relativeFrom="margin">
                      <wp:posOffset>-1080135</wp:posOffset>
                    </wp:positionH>
                    <wp:positionV relativeFrom="margin">
                      <wp:posOffset>-880745</wp:posOffset>
                    </wp:positionV>
                    <wp:extent cx="7791450" cy="762000"/>
                    <wp:effectExtent l="0" t="0" r="0" b="0"/>
                    <wp:wrapSquare wrapText="bothSides"/>
                    <wp:docPr id="20" name="Imagen 20" descr="C:\Users\Qiqe\Documents\DYML\UTR Universidad Tecnologica\universidad_tec_riviera_maya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Imagen 1" descr="C:\Users\Qiqe\Documents\DYML\UTR Universidad Tecnologica\universidad_tec_riviera_maya.jpg"/>
                            <pic:cNvPicPr/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791450" cy="76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Pr="005830DF">
                <w:rPr>
                  <w:rFonts w:ascii="Arial" w:hAnsi="Arial"/>
                  <w:b/>
                  <w:sz w:val="32"/>
                  <w:lang w:val="es-MX"/>
                </w:rPr>
                <w:t>UNIVERSIDAD TECNOLÓGICA DE LA RIVIERA MAYA</w:t>
              </w:r>
            </w:p>
            <w:p w:rsidR="005830DF" w:rsidRPr="005830DF" w:rsidRDefault="005830DF" w:rsidP="005830DF">
              <w:pPr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lang w:val="es-MX"/>
                </w:rPr>
                <w:t xml:space="preserve"> </w:t>
              </w:r>
            </w:p>
            <w:p w:rsidR="005830DF" w:rsidRPr="005830DF" w:rsidRDefault="005830DF" w:rsidP="005830DF">
              <w:pPr>
                <w:rPr>
                  <w:rFonts w:ascii="Arial" w:hAnsi="Arial"/>
                  <w:sz w:val="24"/>
                  <w:lang w:val="es-MX"/>
                </w:rPr>
              </w:pP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TECNOLOGÍA DE LA INFORMACION Y LA COMUNICACIÓN</w:t>
              </w: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CALIDAD EN EL DESARROLLO DE SOFTWARE</w:t>
              </w: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TÉCNICO SUPERIOR UNIVERSITARIO</w:t>
              </w: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ACTIVIDAD</w:t>
              </w: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Default="005830DF" w:rsidP="005830DF">
              <w:pPr>
                <w:jc w:val="center"/>
                <w:rPr>
                  <w:rFonts w:ascii="Arial" w:hAnsi="Arial"/>
                  <w:sz w:val="24"/>
                  <w:lang w:val="es-MX"/>
                </w:rPr>
              </w:pPr>
              <w:r>
                <w:rPr>
                  <w:rFonts w:ascii="Arial" w:hAnsi="Arial"/>
                  <w:sz w:val="24"/>
                  <w:lang w:val="es-MX"/>
                </w:rPr>
                <w:t>Manual  de Estudio</w:t>
              </w:r>
            </w:p>
            <w:p w:rsidR="005830DF" w:rsidRPr="005830DF" w:rsidRDefault="005830DF" w:rsidP="005830DF">
              <w:pPr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TIC 51</w:t>
              </w: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INTEGRANTE:</w:t>
              </w: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>Pech Campos Adrian Isai</w:t>
              </w: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</w:p>
            <w:p w:rsidR="005830DF" w:rsidRPr="005830DF" w:rsidRDefault="005830DF" w:rsidP="005830DF">
              <w:pPr>
                <w:ind w:hanging="567"/>
                <w:jc w:val="center"/>
                <w:rPr>
                  <w:rFonts w:ascii="Arial" w:hAnsi="Arial"/>
                  <w:sz w:val="24"/>
                  <w:lang w:val="es-MX"/>
                </w:rPr>
              </w:pPr>
              <w:r w:rsidRPr="005830DF">
                <w:rPr>
                  <w:rFonts w:ascii="Arial" w:hAnsi="Arial"/>
                  <w:sz w:val="24"/>
                  <w:lang w:val="es-MX"/>
                </w:rPr>
                <w:t xml:space="preserve">PLAYA DEL CARMEN A </w:t>
              </w:r>
              <w:r>
                <w:rPr>
                  <w:rFonts w:ascii="Arial" w:hAnsi="Arial"/>
                  <w:sz w:val="24"/>
                </w:rPr>
                <w:fldChar w:fldCharType="begin"/>
              </w:r>
              <w:r>
                <w:rPr>
                  <w:rFonts w:ascii="Arial" w:hAnsi="Arial"/>
                  <w:sz w:val="24"/>
                </w:rPr>
                <w:instrText xml:space="preserve"> TIME \@ "d' de 'MMMM' de 'yyyy" </w:instrText>
              </w:r>
              <w:r>
                <w:rPr>
                  <w:rFonts w:ascii="Arial" w:hAnsi="Arial"/>
                  <w:sz w:val="24"/>
                </w:rPr>
                <w:fldChar w:fldCharType="separate"/>
              </w:r>
              <w:r w:rsidR="000D6713">
                <w:rPr>
                  <w:rFonts w:ascii="Arial" w:hAnsi="Arial"/>
                  <w:noProof/>
                  <w:sz w:val="24"/>
                </w:rPr>
                <w:t>10</w:t>
              </w:r>
              <w:r>
                <w:rPr>
                  <w:rFonts w:ascii="Arial" w:hAnsi="Arial"/>
                  <w:noProof/>
                  <w:sz w:val="24"/>
                </w:rPr>
                <w:t xml:space="preserve"> de marzo de 2016</w:t>
              </w:r>
              <w:r>
                <w:rPr>
                  <w:rFonts w:ascii="Arial" w:hAnsi="Arial"/>
                  <w:sz w:val="24"/>
                </w:rPr>
                <w:fldChar w:fldCharType="end"/>
              </w:r>
            </w:p>
            <w:p w:rsidR="005830DF" w:rsidRPr="005830DF" w:rsidRDefault="005830DF" w:rsidP="005830DF">
              <w:pPr>
                <w:jc w:val="center"/>
                <w:rPr>
                  <w:rFonts w:ascii="Arial" w:hAnsi="Arial"/>
                  <w:b/>
                  <w:sz w:val="24"/>
                  <w:lang w:val="es-MX"/>
                </w:rPr>
              </w:pPr>
              <w:r w:rsidRPr="005830DF">
                <w:rPr>
                  <w:rFonts w:ascii="Arial" w:hAnsi="Arial"/>
                  <w:b/>
                  <w:sz w:val="24"/>
                  <w:lang w:val="es-MX"/>
                </w:rPr>
                <w:br w:type="page"/>
              </w:r>
            </w:p>
          </w:sdtContent>
        </w:sdt>
        <w:p w:rsidR="003C1833" w:rsidRDefault="00996321">
          <w:pPr>
            <w:rPr>
              <w:rFonts w:asciiTheme="majorHAnsi" w:hAnsiTheme="majorHAnsi" w:cs="Times New Roman"/>
              <w:b/>
              <w:sz w:val="24"/>
              <w:szCs w:val="24"/>
            </w:rPr>
          </w:pPr>
        </w:p>
      </w:sdtContent>
    </w:sdt>
    <w:p w:rsidR="009B201F" w:rsidRPr="003C1833" w:rsidRDefault="003C1833" w:rsidP="009B201F">
      <w:pPr>
        <w:pStyle w:val="TOCTitle"/>
        <w:rPr>
          <w:lang w:val="es-MX"/>
        </w:rPr>
      </w:pPr>
      <w:r w:rsidRPr="003C1833">
        <w:rPr>
          <w:lang w:val="es-MX"/>
        </w:rPr>
        <w:t>Indice</w:t>
      </w:r>
    </w:p>
    <w:p w:rsidR="009B201F" w:rsidRPr="0063342C" w:rsidRDefault="003C1833" w:rsidP="009B201F">
      <w:pPr>
        <w:pStyle w:val="Level1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Instalación</w:t>
      </w:r>
      <w:r w:rsidR="00417E2B"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9B201F" w:rsidRPr="0063342C" w:rsidRDefault="003C1833" w:rsidP="009B201F">
      <w:pPr>
        <w:pStyle w:val="Level2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Sección 1.1</w:t>
      </w:r>
      <w:r w:rsidR="00417E2B"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9B201F" w:rsidRPr="0063342C" w:rsidRDefault="003C1833" w:rsidP="009B201F">
      <w:pPr>
        <w:pStyle w:val="Level3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Desde algún repositorio (git hub / bitbucket)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  <w:r w:rsidR="007266F6" w:rsidRPr="0063342C">
        <w:rPr>
          <w:rFonts w:ascii="Arial" w:hAnsi="Arial" w:cs="Arial"/>
          <w:webHidden/>
          <w:sz w:val="24"/>
          <w:szCs w:val="24"/>
          <w:lang w:val="es-MX"/>
        </w:rPr>
        <w:t>3</w:t>
      </w:r>
    </w:p>
    <w:p w:rsidR="00AB7C5B" w:rsidRPr="0063342C" w:rsidRDefault="00AB7C5B" w:rsidP="009B201F">
      <w:pPr>
        <w:pStyle w:val="Level2"/>
        <w:rPr>
          <w:rFonts w:ascii="Arial" w:hAnsi="Arial" w:cs="Arial"/>
          <w:webHidden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Sección 1.2</w:t>
      </w:r>
    </w:p>
    <w:p w:rsidR="009B201F" w:rsidRPr="0063342C" w:rsidRDefault="00AB7C5B" w:rsidP="009B201F">
      <w:pPr>
        <w:pStyle w:val="Level2"/>
        <w:rPr>
          <w:rFonts w:ascii="Arial" w:hAnsi="Arial" w:cs="Arial"/>
          <w:b w:val="0"/>
          <w:sz w:val="24"/>
          <w:szCs w:val="24"/>
          <w:lang w:val="es-MX"/>
        </w:rPr>
      </w:pPr>
      <w:r w:rsidRPr="0063342C">
        <w:rPr>
          <w:rFonts w:ascii="Arial" w:hAnsi="Arial" w:cs="Arial"/>
          <w:b w:val="0"/>
          <w:webHidden/>
          <w:sz w:val="24"/>
          <w:szCs w:val="24"/>
          <w:lang w:val="es-MX"/>
        </w:rPr>
        <w:t>Desde una unidad usb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  <w:r w:rsidR="007266F6" w:rsidRPr="0063342C">
        <w:rPr>
          <w:rFonts w:ascii="Arial" w:hAnsi="Arial" w:cs="Arial"/>
          <w:b w:val="0"/>
          <w:webHidden/>
          <w:sz w:val="24"/>
          <w:szCs w:val="24"/>
          <w:lang w:val="es-MX"/>
        </w:rPr>
        <w:t>4</w:t>
      </w:r>
    </w:p>
    <w:p w:rsidR="009B201F" w:rsidRPr="0063342C" w:rsidRDefault="00AB7C5B" w:rsidP="009B201F">
      <w:pPr>
        <w:pStyle w:val="Level1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primeros pasos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AB7C5B" w:rsidRPr="0063342C" w:rsidRDefault="00AB7C5B" w:rsidP="009B201F">
      <w:pPr>
        <w:pStyle w:val="Level2"/>
        <w:rPr>
          <w:rFonts w:ascii="Arial" w:hAnsi="Arial" w:cs="Arial"/>
          <w:webHidden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sección 2.1</w:t>
      </w:r>
    </w:p>
    <w:p w:rsidR="009B201F" w:rsidRPr="0063342C" w:rsidRDefault="00AB7C5B" w:rsidP="009B201F">
      <w:pPr>
        <w:pStyle w:val="Level2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b w:val="0"/>
          <w:webHidden/>
          <w:sz w:val="24"/>
          <w:szCs w:val="24"/>
          <w:lang w:val="es-MX"/>
        </w:rPr>
        <w:t>instalación de xampp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  <w:r w:rsidR="007266F6" w:rsidRPr="0063342C">
        <w:rPr>
          <w:rFonts w:ascii="Arial" w:hAnsi="Arial" w:cs="Arial"/>
          <w:webHidden/>
          <w:sz w:val="24"/>
          <w:szCs w:val="24"/>
          <w:lang w:val="es-MX"/>
        </w:rPr>
        <w:t>5</w:t>
      </w:r>
    </w:p>
    <w:p w:rsidR="009B201F" w:rsidRPr="0063342C" w:rsidRDefault="001E70EC" w:rsidP="009B201F">
      <w:pPr>
        <w:pStyle w:val="Level2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sección 2.2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D76E4B" w:rsidRPr="0063342C" w:rsidRDefault="001E70EC" w:rsidP="00151F49">
      <w:pPr>
        <w:pStyle w:val="Level3"/>
        <w:tabs>
          <w:tab w:val="clear" w:pos="8630"/>
          <w:tab w:val="right" w:pos="8640"/>
        </w:tabs>
        <w:rPr>
          <w:rFonts w:ascii="Arial" w:hAnsi="Arial" w:cs="Arial"/>
          <w:webHidden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iniciar la aplicación</w:t>
      </w:r>
      <w:r w:rsidR="00151F49" w:rsidRPr="0063342C">
        <w:rPr>
          <w:rFonts w:ascii="Arial" w:hAnsi="Arial" w:cs="Arial"/>
          <w:webHidden/>
          <w:sz w:val="24"/>
          <w:szCs w:val="24"/>
          <w:lang w:val="es-MX"/>
        </w:rPr>
        <w:tab/>
      </w:r>
      <w:r w:rsidR="007266F6" w:rsidRPr="0063342C">
        <w:rPr>
          <w:rFonts w:ascii="Arial" w:hAnsi="Arial" w:cs="Arial"/>
          <w:webHidden/>
          <w:sz w:val="24"/>
          <w:szCs w:val="24"/>
          <w:lang w:val="es-MX"/>
        </w:rPr>
        <w:t>7</w:t>
      </w:r>
    </w:p>
    <w:p w:rsidR="009B201F" w:rsidRPr="0063342C" w:rsidRDefault="00D76E4B" w:rsidP="009B201F">
      <w:pPr>
        <w:pStyle w:val="Level3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b/>
          <w:webHidden/>
          <w:sz w:val="24"/>
          <w:szCs w:val="24"/>
          <w:lang w:val="es-MX"/>
        </w:rPr>
        <w:t>sección 2.3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9B201F" w:rsidRPr="0063342C" w:rsidRDefault="00D76E4B" w:rsidP="009B201F">
      <w:pPr>
        <w:pStyle w:val="Level3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Ingresar terapeutas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  <w:r w:rsidR="007266F6" w:rsidRPr="0063342C">
        <w:rPr>
          <w:rFonts w:ascii="Arial" w:hAnsi="Arial" w:cs="Arial"/>
          <w:webHidden/>
          <w:sz w:val="24"/>
          <w:szCs w:val="24"/>
          <w:lang w:val="es-MX"/>
        </w:rPr>
        <w:t>9</w:t>
      </w:r>
    </w:p>
    <w:p w:rsidR="009B201F" w:rsidRPr="0063342C" w:rsidRDefault="00971AA1" w:rsidP="009B201F">
      <w:pPr>
        <w:pStyle w:val="Level2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9B201F" w:rsidRPr="0063342C" w:rsidRDefault="00C910B4" w:rsidP="009B201F">
      <w:pPr>
        <w:pStyle w:val="Level1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Agradecimientos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C910B4" w:rsidRPr="0063342C" w:rsidRDefault="00C910B4" w:rsidP="009B201F">
      <w:pPr>
        <w:pStyle w:val="Level2"/>
        <w:rPr>
          <w:rFonts w:ascii="Arial" w:hAnsi="Arial" w:cs="Arial"/>
          <w:webHidden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sección 3.1</w:t>
      </w:r>
    </w:p>
    <w:p w:rsidR="009B201F" w:rsidRPr="0063342C" w:rsidRDefault="00C910B4" w:rsidP="009B201F">
      <w:pPr>
        <w:pStyle w:val="Level2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b w:val="0"/>
          <w:webHidden/>
          <w:sz w:val="24"/>
          <w:szCs w:val="24"/>
          <w:lang w:val="es-MX"/>
        </w:rPr>
        <w:t>agradecimientos</w:t>
      </w:r>
      <w:r w:rsidR="00971AA1" w:rsidRPr="0063342C">
        <w:rPr>
          <w:rFonts w:ascii="Arial" w:hAnsi="Arial" w:cs="Arial"/>
          <w:webHidden/>
          <w:sz w:val="24"/>
          <w:szCs w:val="24"/>
          <w:lang w:val="es-MX"/>
        </w:rPr>
        <w:tab/>
      </w:r>
      <w:r w:rsidR="007266F6" w:rsidRPr="0063342C">
        <w:rPr>
          <w:rFonts w:ascii="Arial" w:hAnsi="Arial" w:cs="Arial"/>
          <w:webHidden/>
          <w:sz w:val="24"/>
          <w:szCs w:val="24"/>
          <w:lang w:val="es-MX"/>
        </w:rPr>
        <w:t>13</w:t>
      </w:r>
    </w:p>
    <w:p w:rsidR="003C1833" w:rsidRPr="0063342C" w:rsidRDefault="00971AA1" w:rsidP="009B201F">
      <w:pPr>
        <w:pStyle w:val="Level3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ab/>
      </w: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rPr>
          <w:rFonts w:ascii="Arial" w:hAnsi="Arial"/>
          <w:sz w:val="24"/>
          <w:szCs w:val="24"/>
          <w:lang w:val="es-MX"/>
        </w:rPr>
      </w:pPr>
    </w:p>
    <w:p w:rsidR="009B201F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  <w:r w:rsidRPr="0063342C">
        <w:rPr>
          <w:rFonts w:ascii="Arial" w:hAnsi="Arial"/>
          <w:sz w:val="24"/>
          <w:szCs w:val="24"/>
          <w:lang w:val="es-MX"/>
        </w:rPr>
        <w:tab/>
      </w: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F31E3F" w:rsidRPr="0063342C" w:rsidRDefault="00F31E3F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F31E3F" w:rsidRPr="0063342C" w:rsidRDefault="00F31E3F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F31E3F" w:rsidRPr="0063342C" w:rsidRDefault="00F31E3F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3C1833">
      <w:pPr>
        <w:tabs>
          <w:tab w:val="left" w:pos="1215"/>
        </w:tabs>
        <w:rPr>
          <w:rFonts w:ascii="Arial" w:hAnsi="Arial"/>
          <w:sz w:val="24"/>
          <w:szCs w:val="24"/>
          <w:lang w:val="es-MX"/>
        </w:rPr>
      </w:pPr>
    </w:p>
    <w:p w:rsidR="003C1833" w:rsidRPr="0063342C" w:rsidRDefault="003C1833" w:rsidP="00F31E3F">
      <w:pPr>
        <w:pStyle w:val="Level1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Instalación</w:t>
      </w:r>
    </w:p>
    <w:p w:rsidR="003C1833" w:rsidRPr="0063342C" w:rsidRDefault="003C1833" w:rsidP="00F31E3F">
      <w:pPr>
        <w:pStyle w:val="Level2"/>
        <w:spacing w:line="480" w:lineRule="auto"/>
        <w:rPr>
          <w:rFonts w:ascii="Arial" w:hAnsi="Arial" w:cs="Arial"/>
          <w:webHidden/>
          <w:sz w:val="24"/>
          <w:szCs w:val="24"/>
          <w:lang w:val="es-MX"/>
        </w:rPr>
      </w:pPr>
      <w:r w:rsidRPr="0063342C">
        <w:rPr>
          <w:rFonts w:ascii="Arial" w:hAnsi="Arial" w:cs="Arial"/>
          <w:webHidden/>
          <w:sz w:val="24"/>
          <w:szCs w:val="24"/>
          <w:lang w:val="es-MX"/>
        </w:rPr>
        <w:t>Desde algún repositorio (git hub/ bitbucket)</w:t>
      </w:r>
    </w:p>
    <w:p w:rsidR="003C1833" w:rsidRPr="0063342C" w:rsidRDefault="003C1833" w:rsidP="00F31E3F">
      <w:pPr>
        <w:pStyle w:val="Level2"/>
        <w:spacing w:line="480" w:lineRule="auto"/>
        <w:rPr>
          <w:rFonts w:ascii="Arial" w:hAnsi="Arial" w:cs="Arial"/>
          <w:webHidden/>
          <w:sz w:val="24"/>
          <w:szCs w:val="24"/>
          <w:lang w:val="es-MX"/>
        </w:rPr>
      </w:pPr>
    </w:p>
    <w:p w:rsidR="002C1F09" w:rsidRPr="0063342C" w:rsidRDefault="003C1833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iniciar una sesión desde git hub</w:t>
      </w:r>
      <w:r w:rsidR="002C1F09" w:rsidRPr="0063342C">
        <w:rPr>
          <w:rFonts w:ascii="Arial" w:hAnsi="Arial" w:cs="Arial"/>
          <w:sz w:val="24"/>
          <w:szCs w:val="24"/>
          <w:lang w:val="es-MX"/>
        </w:rPr>
        <w:t xml:space="preserve"> o bitbucket</w:t>
      </w:r>
      <w:r w:rsidRPr="0063342C">
        <w:rPr>
          <w:rFonts w:ascii="Arial" w:hAnsi="Arial" w:cs="Arial"/>
          <w:sz w:val="24"/>
          <w:szCs w:val="24"/>
          <w:lang w:val="es-MX"/>
        </w:rPr>
        <w:t>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3C1833" w:rsidRPr="0063342C" w:rsidRDefault="003C1833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Buscar o ingresar el nombre de usuario del creador del software.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3F7AE3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>
            <wp:extent cx="5486400" cy="2644753"/>
            <wp:effectExtent l="0" t="0" r="0" b="3810"/>
            <wp:docPr id="24" name="Imagen 24" descr="C:\Users\isai\Music\BERNI\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ai\Music\BERNI\m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3C1833" w:rsidRPr="0063342C" w:rsidRDefault="002C1F09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abrir terminal (cmd en caso de usar windows).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2C1F09" w:rsidRPr="0063342C" w:rsidRDefault="002C1F09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lastRenderedPageBreak/>
        <w:t xml:space="preserve">ir a la carpeta </w:t>
      </w:r>
      <w:r w:rsidRPr="0063342C">
        <w:rPr>
          <w:rFonts w:ascii="Arial" w:hAnsi="Arial" w:cs="Arial"/>
          <w:b/>
          <w:sz w:val="24"/>
          <w:szCs w:val="24"/>
          <w:lang w:val="es-MX"/>
        </w:rPr>
        <w:t>C:\xampp\htdocs&gt;</w:t>
      </w:r>
      <w:r w:rsidRPr="0063342C">
        <w:rPr>
          <w:rFonts w:ascii="Arial" w:hAnsi="Arial" w:cs="Arial"/>
          <w:sz w:val="24"/>
          <w:szCs w:val="24"/>
          <w:lang w:val="es-MX"/>
        </w:rPr>
        <w:t xml:space="preserve"> e ingresar el siguiente comando (mkdir renovaspa) y dar enter.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2C1F09" w:rsidRPr="0063342C" w:rsidRDefault="00AB0930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>
            <wp:extent cx="4695825" cy="2181225"/>
            <wp:effectExtent l="0" t="0" r="9525" b="9525"/>
            <wp:docPr id="22" name="Imagen 22" descr="C:\Users\isai\Music\BERNI\lo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ai\Music\BERNI\lol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09" w:rsidRPr="0063342C" w:rsidRDefault="002C1F09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2C1F09" w:rsidRPr="0063342C" w:rsidRDefault="002C1F09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una vez que se ingresa el comando y se da enter poner el siguiente comando (cd renovaspa) y dar enter.</w:t>
      </w:r>
    </w:p>
    <w:p w:rsidR="002C1F09" w:rsidRPr="0063342C" w:rsidRDefault="00AB0930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AC41507" wp14:editId="7F679192">
            <wp:extent cx="4695825" cy="2181225"/>
            <wp:effectExtent l="0" t="0" r="9525" b="9525"/>
            <wp:docPr id="23" name="Imagen 23" descr="C:\Users\isai\Music\BERNI\lo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ai\Music\BERNI\lol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09" w:rsidRPr="0063342C" w:rsidRDefault="002C1F09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2C1F09" w:rsidRPr="0063342C" w:rsidRDefault="002C1F09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Una vez dentro de la dirección de la carpeta, ingresaremos los códi</w:t>
      </w:r>
      <w:r w:rsidR="00AB7C5B" w:rsidRPr="0063342C">
        <w:rPr>
          <w:rFonts w:ascii="Arial" w:hAnsi="Arial" w:cs="Arial"/>
          <w:sz w:val="24"/>
          <w:szCs w:val="24"/>
          <w:lang w:val="es-MX"/>
        </w:rPr>
        <w:t xml:space="preserve">gos para clonar </w:t>
      </w:r>
      <w:r w:rsidRPr="0063342C">
        <w:rPr>
          <w:rFonts w:ascii="Arial" w:hAnsi="Arial" w:cs="Arial"/>
          <w:sz w:val="24"/>
          <w:szCs w:val="24"/>
          <w:lang w:val="es-MX"/>
        </w:rPr>
        <w:t>el software.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314482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b/>
          <w:sz w:val="24"/>
          <w:szCs w:val="24"/>
        </w:rPr>
      </w:pPr>
      <w:r w:rsidRPr="0063342C">
        <w:rPr>
          <w:rFonts w:ascii="Arial" w:hAnsi="Arial" w:cs="Arial"/>
          <w:b/>
          <w:sz w:val="24"/>
          <w:szCs w:val="24"/>
        </w:rPr>
        <w:t xml:space="preserve">git clone </w:t>
      </w:r>
      <w:r w:rsidR="00E11223" w:rsidRPr="0063342C">
        <w:rPr>
          <w:rFonts w:ascii="Arial" w:hAnsi="Arial" w:cs="Arial"/>
          <w:b/>
          <w:sz w:val="24"/>
          <w:szCs w:val="24"/>
        </w:rPr>
        <w:t>https://github.com/IsaiCampos/RenovaSpa.git</w:t>
      </w:r>
    </w:p>
    <w:p w:rsidR="00AB7C5B" w:rsidRPr="0063342C" w:rsidRDefault="00AB7C5B" w:rsidP="00F31E3F">
      <w:pPr>
        <w:pStyle w:val="Level3"/>
        <w:numPr>
          <w:ilvl w:val="0"/>
          <w:numId w:val="3"/>
        </w:numPr>
        <w:spacing w:line="480" w:lineRule="auto"/>
        <w:rPr>
          <w:rFonts w:ascii="Arial" w:hAnsi="Arial" w:cs="Arial"/>
          <w:b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esperamos que se clone todo el código y al finalizar vamos a la carpeta y veremos que el software ya está en la computadora de trabajo.</w:t>
      </w: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1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DEsde una unidad usb</w:t>
      </w:r>
    </w:p>
    <w:p w:rsidR="00AB7C5B" w:rsidRPr="0063342C" w:rsidRDefault="00AB7C5B" w:rsidP="00F31E3F">
      <w:pPr>
        <w:pStyle w:val="Level3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 xml:space="preserve">Una vez entregada la memoria usb, se debe copiar la carpeta con el nombre </w:t>
      </w:r>
      <w:r w:rsidRPr="0063342C">
        <w:rPr>
          <w:rFonts w:ascii="Arial" w:hAnsi="Arial" w:cs="Arial"/>
          <w:b/>
          <w:sz w:val="24"/>
          <w:szCs w:val="24"/>
          <w:lang w:val="es-MX"/>
        </w:rPr>
        <w:t>Renovaspa.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 xml:space="preserve">ir a la ubicación </w:t>
      </w:r>
      <w:r w:rsidRPr="0063342C">
        <w:rPr>
          <w:rFonts w:ascii="Arial" w:hAnsi="Arial" w:cs="Arial"/>
          <w:b/>
          <w:sz w:val="24"/>
          <w:szCs w:val="24"/>
          <w:lang w:val="es-MX"/>
        </w:rPr>
        <w:t xml:space="preserve">C:\xampp\htdocs 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4630646" wp14:editId="55F480D9">
            <wp:extent cx="4931695" cy="2390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5868" b="36085"/>
                    <a:stretch/>
                  </pic:blipFill>
                  <pic:spPr bwMode="auto">
                    <a:xfrm>
                      <a:off x="0" y="0"/>
                      <a:ext cx="4936645" cy="239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AB7C5B" w:rsidRPr="0063342C" w:rsidRDefault="00AB7C5B" w:rsidP="00F31E3F">
      <w:pPr>
        <w:pStyle w:val="Level3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lastRenderedPageBreak/>
        <w:t>y dar control copy, para que la carpeta de renovaspa quede en esta carpeta.</w:t>
      </w: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AB7C5B" w:rsidRPr="0063342C" w:rsidRDefault="00AB7C5B" w:rsidP="00F31E3F">
      <w:pPr>
        <w:pStyle w:val="Level1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primeros pasos</w:t>
      </w:r>
    </w:p>
    <w:p w:rsidR="00AB7C5B" w:rsidRPr="0063342C" w:rsidRDefault="00AB7C5B" w:rsidP="00F31E3F">
      <w:pPr>
        <w:pStyle w:val="Level2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instalación de xampp</w:t>
      </w:r>
    </w:p>
    <w:p w:rsidR="00AB7C5B" w:rsidRPr="0063342C" w:rsidRDefault="00AB7C5B" w:rsidP="00F31E3F">
      <w:pPr>
        <w:pStyle w:val="Level2"/>
        <w:spacing w:line="480" w:lineRule="auto"/>
        <w:rPr>
          <w:rFonts w:ascii="Arial" w:hAnsi="Arial" w:cs="Arial"/>
          <w:sz w:val="24"/>
          <w:szCs w:val="24"/>
          <w:lang w:val="es-MX"/>
        </w:rPr>
      </w:pPr>
    </w:p>
    <w:p w:rsidR="00EE29DC" w:rsidRPr="0063342C" w:rsidRDefault="00EE29DC" w:rsidP="00F31E3F">
      <w:pPr>
        <w:pStyle w:val="Level2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https://www.apachefriends.org/es/index.html</w:t>
      </w:r>
    </w:p>
    <w:p w:rsidR="00AB7C5B" w:rsidRPr="0063342C" w:rsidRDefault="00AB7C5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EE29DC" w:rsidRPr="0063342C" w:rsidRDefault="00EE29DC" w:rsidP="00F31E3F">
      <w:pPr>
        <w:pStyle w:val="Level3"/>
        <w:numPr>
          <w:ilvl w:val="0"/>
          <w:numId w:val="6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descargar xampp para tu tipo de sistema operativo (en este caso usaremos windows).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EE29DC" w:rsidRPr="0063342C" w:rsidRDefault="00EE29DC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FFFE15F" wp14:editId="3675B980">
            <wp:extent cx="4659086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05" t="11733" r="13889" b="3973"/>
                    <a:stretch/>
                  </pic:blipFill>
                  <pic:spPr bwMode="auto">
                    <a:xfrm>
                      <a:off x="0" y="0"/>
                      <a:ext cx="4662052" cy="297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EE29DC" w:rsidRPr="0063342C" w:rsidRDefault="00EE29DC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EE29DC" w:rsidRPr="0063342C" w:rsidRDefault="00EE29DC" w:rsidP="00F31E3F">
      <w:pPr>
        <w:pStyle w:val="Level3"/>
        <w:numPr>
          <w:ilvl w:val="0"/>
          <w:numId w:val="6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una vez terminada la descarga, buscamos el ejecutable en la carpeta de descargas y damos doble click.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EE29DC" w:rsidRPr="0063342C" w:rsidRDefault="00EE29DC" w:rsidP="00F31E3F">
      <w:pPr>
        <w:pStyle w:val="Level3"/>
        <w:numPr>
          <w:ilvl w:val="0"/>
          <w:numId w:val="6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Daremos siguiente a los procesos de instalación y configuración.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EE29DC" w:rsidRPr="0063342C" w:rsidRDefault="00EE29DC" w:rsidP="00F31E3F">
      <w:pPr>
        <w:pStyle w:val="Level3"/>
        <w:numPr>
          <w:ilvl w:val="0"/>
          <w:numId w:val="6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 xml:space="preserve">una vez terminada la instalación, damos ejecutar y nos </w:t>
      </w:r>
      <w:r w:rsidR="0063342C" w:rsidRPr="0063342C">
        <w:rPr>
          <w:rFonts w:ascii="Arial" w:hAnsi="Arial" w:cs="Arial"/>
          <w:sz w:val="24"/>
          <w:szCs w:val="24"/>
          <w:lang w:val="es-MX"/>
        </w:rPr>
        <w:t>abrirá</w:t>
      </w:r>
      <w:bookmarkStart w:id="0" w:name="_GoBack"/>
      <w:bookmarkEnd w:id="0"/>
      <w:r w:rsidRPr="0063342C">
        <w:rPr>
          <w:rFonts w:ascii="Arial" w:hAnsi="Arial" w:cs="Arial"/>
          <w:sz w:val="24"/>
          <w:szCs w:val="24"/>
          <w:lang w:val="es-MX"/>
        </w:rPr>
        <w:t xml:space="preserve"> una ventana así:</w:t>
      </w:r>
    </w:p>
    <w:p w:rsidR="00EE29DC" w:rsidRPr="0063342C" w:rsidRDefault="00EE29DC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5D5A41FC" wp14:editId="6AA23C42">
            <wp:extent cx="4505325" cy="28528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74" t="26554" r="24652" b="16941"/>
                    <a:stretch/>
                  </pic:blipFill>
                  <pic:spPr bwMode="auto">
                    <a:xfrm>
                      <a:off x="0" y="0"/>
                      <a:ext cx="4531336" cy="286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63342C" w:rsidRDefault="00314482" w:rsidP="00F31E3F">
      <w:pPr>
        <w:pStyle w:val="Level3"/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EE29DC" w:rsidRPr="0063342C" w:rsidRDefault="00EE29DC" w:rsidP="00F31E3F">
      <w:pPr>
        <w:pStyle w:val="Level3"/>
        <w:numPr>
          <w:ilvl w:val="0"/>
          <w:numId w:val="6"/>
        </w:numPr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t>y daremos start a apache y a mysql (aviso si tenemos encedido skype, se recomienda apagarlo e inicar apache, normalmente tienen conflicto por el uso del mismo puerto y no iniciara apache).</w:t>
      </w:r>
    </w:p>
    <w:p w:rsidR="00EE29DC" w:rsidRPr="0063342C" w:rsidRDefault="00EE29DC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EE29DC" w:rsidRPr="0063342C" w:rsidRDefault="001E70EC" w:rsidP="00F31E3F">
      <w:pPr>
        <w:pStyle w:val="Level1"/>
        <w:spacing w:line="480" w:lineRule="auto"/>
        <w:rPr>
          <w:rFonts w:ascii="Arial" w:hAnsi="Arial" w:cs="Arial"/>
          <w:webHidden/>
          <w:sz w:val="24"/>
          <w:szCs w:val="24"/>
        </w:rPr>
      </w:pPr>
      <w:r w:rsidRPr="0063342C">
        <w:rPr>
          <w:rFonts w:ascii="Arial" w:hAnsi="Arial" w:cs="Arial"/>
          <w:webHidden/>
          <w:sz w:val="24"/>
          <w:szCs w:val="24"/>
        </w:rPr>
        <w:t>iniciar la aplicación</w:t>
      </w:r>
    </w:p>
    <w:p w:rsidR="001E70EC" w:rsidRPr="0063342C" w:rsidRDefault="001E70EC" w:rsidP="00F31E3F">
      <w:pPr>
        <w:pStyle w:val="Level2"/>
        <w:numPr>
          <w:ilvl w:val="0"/>
          <w:numId w:val="7"/>
        </w:numPr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b w:val="0"/>
          <w:noProof/>
          <w:sz w:val="24"/>
          <w:szCs w:val="24"/>
          <w:lang w:val="es-MX" w:eastAsia="es-MX"/>
        </w:rPr>
        <w:t>abrir el navegador deseado para usar la aplicación.</w:t>
      </w:r>
    </w:p>
    <w:p w:rsidR="00314482" w:rsidRPr="0063342C" w:rsidRDefault="00314482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14482" w:rsidRPr="0063342C" w:rsidRDefault="001E70EC" w:rsidP="00F31E3F">
      <w:pPr>
        <w:pStyle w:val="Level2"/>
        <w:numPr>
          <w:ilvl w:val="0"/>
          <w:numId w:val="7"/>
        </w:numPr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b w:val="0"/>
          <w:noProof/>
          <w:sz w:val="24"/>
          <w:szCs w:val="24"/>
          <w:lang w:val="es-MX" w:eastAsia="es-MX"/>
        </w:rPr>
        <w:t xml:space="preserve">en la parte de la url escribir 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1E70EC" w:rsidRPr="0063342C" w:rsidRDefault="00996321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hyperlink r:id="rId16" w:history="1">
        <w:r w:rsidR="001E70EC" w:rsidRPr="0063342C">
          <w:rPr>
            <w:rStyle w:val="Hipervnculo"/>
            <w:rFonts w:ascii="Arial" w:hAnsi="Arial" w:cs="Arial"/>
            <w:noProof/>
            <w:sz w:val="24"/>
            <w:szCs w:val="24"/>
            <w:lang w:val="es-MX" w:eastAsia="es-MX"/>
          </w:rPr>
          <w:t>http://localhost:8080/renovaspa/cuestionario.php</w:t>
        </w:r>
      </w:hyperlink>
    </w:p>
    <w:p w:rsidR="001E70EC" w:rsidRPr="0063342C" w:rsidRDefault="001E70EC" w:rsidP="00F31E3F">
      <w:pPr>
        <w:pStyle w:val="Level2"/>
        <w:spacing w:line="480" w:lineRule="auto"/>
        <w:ind w:left="720"/>
        <w:rPr>
          <w:rFonts w:ascii="Arial" w:hAnsi="Arial" w:cs="Arial"/>
          <w:b w:val="0"/>
          <w:noProof/>
          <w:sz w:val="24"/>
          <w:szCs w:val="24"/>
          <w:lang w:val="es-MX" w:eastAsia="es-MX"/>
        </w:rPr>
      </w:pPr>
    </w:p>
    <w:p w:rsidR="001E70EC" w:rsidRPr="0063342C" w:rsidRDefault="001E70EC" w:rsidP="00F31E3F">
      <w:pPr>
        <w:pStyle w:val="Level2"/>
        <w:spacing w:line="480" w:lineRule="auto"/>
        <w:ind w:left="720"/>
        <w:rPr>
          <w:rFonts w:ascii="Arial" w:hAnsi="Arial" w:cs="Arial"/>
          <w:b w:val="0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b w:val="0"/>
          <w:noProof/>
          <w:sz w:val="24"/>
          <w:szCs w:val="24"/>
          <w:lang w:val="es-MX" w:eastAsia="es-MX"/>
        </w:rPr>
        <w:lastRenderedPageBreak/>
        <w:t>(Dependiendo de la configuración de puerto apache, puede ser como esta escrito en la parte superior o de la siguiente manera) y damos enter para ir a la aplicación.</w:t>
      </w:r>
    </w:p>
    <w:p w:rsidR="001E70EC" w:rsidRPr="0063342C" w:rsidRDefault="001E70EC" w:rsidP="00F31E3F">
      <w:pPr>
        <w:pStyle w:val="Level2"/>
        <w:spacing w:line="480" w:lineRule="auto"/>
        <w:ind w:left="720"/>
        <w:rPr>
          <w:rFonts w:ascii="Arial" w:hAnsi="Arial" w:cs="Arial"/>
          <w:b w:val="0"/>
          <w:noProof/>
          <w:sz w:val="24"/>
          <w:szCs w:val="24"/>
          <w:lang w:val="es-MX" w:eastAsia="es-MX"/>
        </w:rPr>
      </w:pPr>
    </w:p>
    <w:p w:rsidR="001E70EC" w:rsidRPr="0063342C" w:rsidRDefault="00996321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hyperlink r:id="rId17" w:history="1">
        <w:r w:rsidR="001E70EC" w:rsidRPr="0063342C">
          <w:rPr>
            <w:rStyle w:val="Hipervnculo"/>
            <w:rFonts w:ascii="Arial" w:hAnsi="Arial" w:cs="Arial"/>
            <w:noProof/>
            <w:sz w:val="24"/>
            <w:szCs w:val="24"/>
            <w:lang w:val="es-MX" w:eastAsia="es-MX"/>
          </w:rPr>
          <w:t>http://localhost/renovaspa/php/cuestionario.php</w:t>
        </w:r>
      </w:hyperlink>
    </w:p>
    <w:p w:rsidR="001E70EC" w:rsidRPr="0063342C" w:rsidRDefault="001E70E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1E70EC" w:rsidRPr="0063342C" w:rsidRDefault="001E70EC" w:rsidP="00F31E3F">
      <w:pPr>
        <w:pStyle w:val="Level2"/>
        <w:numPr>
          <w:ilvl w:val="0"/>
          <w:numId w:val="7"/>
        </w:numPr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t>Una vez que ingresemos a la interfaz de el cuestionario.php podemos ingresar los datos requeridos.</w:t>
      </w:r>
    </w:p>
    <w:p w:rsidR="00D76E4B" w:rsidRPr="0063342C" w:rsidRDefault="00D76E4B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D76E4B" w:rsidRPr="0063342C" w:rsidRDefault="00D76E4B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CEE9667" wp14:editId="180CD2E0">
            <wp:extent cx="4943475" cy="41734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527" t="14821" r="22743" b="1503"/>
                    <a:stretch/>
                  </pic:blipFill>
                  <pic:spPr bwMode="auto">
                    <a:xfrm>
                      <a:off x="0" y="0"/>
                      <a:ext cx="4966131" cy="419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numPr>
          <w:ilvl w:val="0"/>
          <w:numId w:val="7"/>
        </w:numPr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Si al ingresar algún dato surge algún error, saltara una ventana de alerta informando el error.</w:t>
      </w: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028CC1" wp14:editId="5FDE967D">
            <wp:extent cx="2626783" cy="647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85" t="35508" r="76042" b="58934"/>
                    <a:stretch/>
                  </pic:blipFill>
                  <pic:spPr bwMode="auto">
                    <a:xfrm>
                      <a:off x="0" y="0"/>
                      <a:ext cx="2638365" cy="65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63342C" w:rsidRDefault="008A7182" w:rsidP="00F31E3F">
      <w:pPr>
        <w:pStyle w:val="Level2"/>
        <w:spacing w:line="480" w:lineRule="auto"/>
        <w:ind w:left="720"/>
        <w:outlineLvl w:val="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401319" wp14:editId="2A29902F">
            <wp:extent cx="2600325" cy="595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111" t="43846" r="74479" b="50288"/>
                    <a:stretch/>
                  </pic:blipFill>
                  <pic:spPr bwMode="auto">
                    <a:xfrm>
                      <a:off x="0" y="0"/>
                      <a:ext cx="2705265" cy="6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63342C" w:rsidRDefault="008A7182" w:rsidP="00F31E3F">
      <w:pPr>
        <w:pStyle w:val="Level2"/>
        <w:spacing w:line="480" w:lineRule="auto"/>
        <w:ind w:left="720"/>
        <w:outlineLvl w:val="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4224C" w:rsidRPr="0063342C" w:rsidRDefault="0034224C" w:rsidP="00F31E3F">
      <w:pPr>
        <w:pStyle w:val="Level2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78D1658" wp14:editId="1A9EFB72">
            <wp:extent cx="2860431" cy="581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805" t="44154" r="40972" b="47818"/>
                    <a:stretch/>
                  </pic:blipFill>
                  <pic:spPr bwMode="auto">
                    <a:xfrm>
                      <a:off x="0" y="0"/>
                      <a:ext cx="2866135" cy="58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4B" w:rsidRPr="0063342C" w:rsidRDefault="00D76E4B" w:rsidP="007266F6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</w:p>
    <w:p w:rsidR="00D76E4B" w:rsidRPr="0063342C" w:rsidRDefault="00D76E4B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D76E4B" w:rsidRPr="0063342C" w:rsidRDefault="00D76E4B" w:rsidP="00F31E3F">
      <w:pPr>
        <w:pStyle w:val="Level1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ingresar terapeutas</w:t>
      </w:r>
    </w:p>
    <w:p w:rsidR="00314482" w:rsidRPr="0063342C" w:rsidRDefault="00D76E4B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en la parte de crear terapeutas, llenamos los datos s</w:t>
      </w:r>
      <w:r w:rsidR="00BA06AC" w:rsidRPr="0063342C">
        <w:rPr>
          <w:rFonts w:ascii="Arial" w:hAnsi="Arial" w:cs="Arial"/>
          <w:sz w:val="24"/>
          <w:szCs w:val="24"/>
          <w:lang w:val="es-MX"/>
        </w:rPr>
        <w:t xml:space="preserve">olicitados para poder crear un </w:t>
      </w:r>
      <w:r w:rsidR="00151F49" w:rsidRPr="0063342C">
        <w:rPr>
          <w:rFonts w:ascii="Arial" w:hAnsi="Arial" w:cs="Arial"/>
          <w:sz w:val="24"/>
          <w:szCs w:val="24"/>
          <w:lang w:val="es-MX"/>
        </w:rPr>
        <w:t>nuevo terapeuta</w:t>
      </w:r>
      <w:r w:rsidRPr="0063342C">
        <w:rPr>
          <w:rFonts w:ascii="Arial" w:hAnsi="Arial" w:cs="Arial"/>
          <w:sz w:val="24"/>
          <w:szCs w:val="24"/>
          <w:lang w:val="es-MX"/>
        </w:rPr>
        <w:t>.</w:t>
      </w:r>
      <w:r w:rsidR="00BA06AC" w:rsidRPr="0063342C">
        <w:rPr>
          <w:rFonts w:ascii="Arial" w:hAnsi="Arial" w:cs="Arial"/>
          <w:noProof/>
          <w:sz w:val="24"/>
          <w:szCs w:val="24"/>
          <w:lang w:val="es-MX" w:eastAsia="es-MX"/>
        </w:rPr>
        <w:t xml:space="preserve"> </w:t>
      </w:r>
      <w:r w:rsidR="00594482" w:rsidRPr="0063342C">
        <w:rPr>
          <w:rFonts w:ascii="Arial" w:hAnsi="Arial" w:cs="Arial"/>
          <w:noProof/>
          <w:sz w:val="24"/>
          <w:szCs w:val="24"/>
          <w:lang w:val="es-MX" w:eastAsia="es-MX"/>
        </w:rPr>
        <w:t>Se deben ingresar correctamente los datos.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D76E4B" w:rsidRPr="0063342C" w:rsidRDefault="00BA06AC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0211735" wp14:editId="70844170">
            <wp:extent cx="4095750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500" t="15747" r="12848" b="33615"/>
                    <a:stretch/>
                  </pic:blipFill>
                  <pic:spPr bwMode="auto">
                    <a:xfrm>
                      <a:off x="0" y="0"/>
                      <a:ext cx="40957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D76E4B" w:rsidRPr="0063342C" w:rsidRDefault="00BA06AC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una vez guardados podremos editar o eliminarlos.</w:t>
      </w:r>
    </w:p>
    <w:p w:rsidR="00BA06AC" w:rsidRPr="0063342C" w:rsidRDefault="00BA06AC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BA06AC" w:rsidRPr="0063342C" w:rsidRDefault="00BA06AC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CF6930" wp14:editId="5C0327E2">
            <wp:extent cx="5447030" cy="942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54" t="43228" r="10243" b="36393"/>
                    <a:stretch/>
                  </pic:blipFill>
                  <pic:spPr bwMode="auto">
                    <a:xfrm>
                      <a:off x="0" y="0"/>
                      <a:ext cx="5456781" cy="94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BA06AC" w:rsidRPr="0063342C" w:rsidRDefault="005944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Los datos se deben ingresar correctamente, si llegase a fallar un dato o algún dato se ingresa en otro campo saldrá una ventana de alerta, dando el error.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594482" w:rsidRPr="0063342C" w:rsidRDefault="0059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01DF3F4" wp14:editId="18248BDE">
            <wp:extent cx="2180724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458" t="46006" r="75521" b="48127"/>
                    <a:stretch/>
                  </pic:blipFill>
                  <pic:spPr bwMode="auto">
                    <a:xfrm>
                      <a:off x="0" y="0"/>
                      <a:ext cx="2199432" cy="55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482" w:rsidRPr="0063342C" w:rsidRDefault="0059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594482" w:rsidRPr="0063342C" w:rsidRDefault="0059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D168E47" wp14:editId="755D1EB3">
            <wp:extent cx="3071815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805" t="67621" r="65799" b="24969"/>
                    <a:stretch/>
                  </pic:blipFill>
                  <pic:spPr bwMode="auto">
                    <a:xfrm>
                      <a:off x="0" y="0"/>
                      <a:ext cx="3084271" cy="5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482" w:rsidRPr="0063342C" w:rsidRDefault="005944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lastRenderedPageBreak/>
        <w:t>los datos guardados correctamente, podremos ver que si se guardaron en la base de datos.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6E6212" w:rsidRPr="0063342C" w:rsidRDefault="005944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 xml:space="preserve">La dirección url para poder </w:t>
      </w:r>
      <w:r w:rsidR="0063342C" w:rsidRPr="0063342C">
        <w:rPr>
          <w:rFonts w:ascii="Arial" w:hAnsi="Arial" w:cs="Arial"/>
          <w:sz w:val="24"/>
          <w:szCs w:val="24"/>
          <w:lang w:val="es-MX"/>
        </w:rPr>
        <w:t>acceder</w:t>
      </w:r>
      <w:r w:rsidRPr="0063342C">
        <w:rPr>
          <w:rFonts w:ascii="Arial" w:hAnsi="Arial" w:cs="Arial"/>
          <w:sz w:val="24"/>
          <w:szCs w:val="24"/>
          <w:lang w:val="es-MX"/>
        </w:rPr>
        <w:t xml:space="preserve"> a la base de datos es la siguiente </w:t>
      </w:r>
      <w:r w:rsidRPr="0063342C">
        <w:rPr>
          <w:rFonts w:ascii="Arial" w:hAnsi="Arial" w:cs="Arial"/>
          <w:sz w:val="24"/>
          <w:szCs w:val="24"/>
          <w:lang w:val="es-MX"/>
        </w:rPr>
        <w:br/>
        <w:t>(</w:t>
      </w:r>
      <w:hyperlink r:id="rId26" w:history="1">
        <w:r w:rsidR="006E6212" w:rsidRPr="0063342C">
          <w:rPr>
            <w:rStyle w:val="Hipervnculo"/>
            <w:rFonts w:ascii="Arial" w:hAnsi="Arial" w:cs="Arial"/>
            <w:sz w:val="24"/>
            <w:szCs w:val="24"/>
            <w:lang w:val="es-MX"/>
          </w:rPr>
          <w:t>http://localhost:8080/phpmyadmin/</w:t>
        </w:r>
      </w:hyperlink>
      <w:r w:rsidRPr="0063342C">
        <w:rPr>
          <w:rFonts w:ascii="Arial" w:hAnsi="Arial" w:cs="Arial"/>
          <w:sz w:val="24"/>
          <w:szCs w:val="24"/>
          <w:lang w:val="es-MX"/>
        </w:rPr>
        <w:t>)</w:t>
      </w:r>
    </w:p>
    <w:p w:rsidR="006E6212" w:rsidRPr="0063342C" w:rsidRDefault="006E621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6E6212" w:rsidRPr="0063342C" w:rsidRDefault="0059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br/>
        <w:t>Ir a phpmyadmin y buscar la base de datos de renova</w:t>
      </w:r>
      <w:r w:rsidR="0063342C">
        <w:rPr>
          <w:rFonts w:ascii="Arial" w:hAnsi="Arial" w:cs="Arial"/>
          <w:sz w:val="24"/>
          <w:szCs w:val="24"/>
          <w:lang w:val="es-MX"/>
        </w:rPr>
        <w:t xml:space="preserve"> </w:t>
      </w:r>
      <w:r w:rsidRPr="0063342C">
        <w:rPr>
          <w:rFonts w:ascii="Arial" w:hAnsi="Arial" w:cs="Arial"/>
          <w:sz w:val="24"/>
          <w:szCs w:val="24"/>
          <w:lang w:val="es-MX"/>
        </w:rPr>
        <w:t>spa.</w:t>
      </w:r>
    </w:p>
    <w:p w:rsidR="006E6212" w:rsidRPr="0063342C" w:rsidRDefault="006E6212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</w:p>
    <w:p w:rsidR="006E6212" w:rsidRPr="0063342C" w:rsidRDefault="006E6212" w:rsidP="00F31E3F">
      <w:pPr>
        <w:pStyle w:val="Level3"/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6E6212" w:rsidRPr="0063342C" w:rsidRDefault="006E6212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6FB470" wp14:editId="2869E675">
            <wp:extent cx="1854679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21" t="58049" r="84549" b="9222"/>
                    <a:stretch/>
                  </pic:blipFill>
                  <pic:spPr bwMode="auto">
                    <a:xfrm>
                      <a:off x="0" y="0"/>
                      <a:ext cx="1873601" cy="230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482" w:rsidRPr="0063342C" w:rsidRDefault="00594482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br/>
        <w:t>al dar click ingresamos a la base de datos y podemos ver todas las tablas que perteneces a esta base de datos.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594482" w:rsidRPr="0063342C" w:rsidRDefault="005944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Vamos a ir a la</w:t>
      </w:r>
      <w:r w:rsidR="0063342C">
        <w:rPr>
          <w:rFonts w:ascii="Arial" w:hAnsi="Arial" w:cs="Arial"/>
          <w:sz w:val="24"/>
          <w:szCs w:val="24"/>
          <w:lang w:val="es-MX"/>
        </w:rPr>
        <w:t xml:space="preserve"> </w:t>
      </w:r>
      <w:r w:rsidRPr="0063342C">
        <w:rPr>
          <w:rFonts w:ascii="Arial" w:hAnsi="Arial" w:cs="Arial"/>
          <w:sz w:val="24"/>
          <w:szCs w:val="24"/>
          <w:lang w:val="es-MX"/>
        </w:rPr>
        <w:t>tabla de terapeutas</w:t>
      </w:r>
      <w:r w:rsidR="00314482" w:rsidRPr="0063342C">
        <w:rPr>
          <w:rFonts w:ascii="Arial" w:hAnsi="Arial" w:cs="Arial"/>
          <w:sz w:val="24"/>
          <w:szCs w:val="24"/>
          <w:lang w:val="es-MX"/>
        </w:rPr>
        <w:t>.</w:t>
      </w: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podremos observar que los datos si fueron registrados correctamente.</w:t>
      </w:r>
    </w:p>
    <w:p w:rsidR="00314482" w:rsidRPr="0063342C" w:rsidRDefault="00314482" w:rsidP="00F31E3F">
      <w:pPr>
        <w:pStyle w:val="Prrafodelista"/>
        <w:spacing w:line="480" w:lineRule="auto"/>
        <w:rPr>
          <w:rFonts w:ascii="Arial" w:hAnsi="Arial"/>
          <w:sz w:val="24"/>
          <w:szCs w:val="24"/>
          <w:lang w:val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314482" w:rsidRPr="0063342C" w:rsidRDefault="003144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BAF212" wp14:editId="7BE54EAA">
            <wp:extent cx="3292929" cy="9525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493" t="50020" r="62500" b="39173"/>
                    <a:stretch/>
                  </pic:blipFill>
                  <pic:spPr bwMode="auto">
                    <a:xfrm>
                      <a:off x="0" y="0"/>
                      <a:ext cx="3308322" cy="95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63342C" w:rsidRDefault="008A71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8A7182" w:rsidRPr="0063342C" w:rsidRDefault="008A71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En este apartado también podrá eliminar los datos del terapeuta. Al igual que desde la aplicación,</w:t>
      </w:r>
      <w:r w:rsidR="0063342C">
        <w:rPr>
          <w:rFonts w:ascii="Arial" w:hAnsi="Arial" w:cs="Arial"/>
          <w:sz w:val="24"/>
          <w:szCs w:val="24"/>
          <w:lang w:val="es-MX"/>
        </w:rPr>
        <w:t xml:space="preserve"> puede ingresar el id del terap</w:t>
      </w:r>
      <w:r w:rsidRPr="0063342C">
        <w:rPr>
          <w:rFonts w:ascii="Arial" w:hAnsi="Arial" w:cs="Arial"/>
          <w:sz w:val="24"/>
          <w:szCs w:val="24"/>
          <w:lang w:val="es-MX"/>
        </w:rPr>
        <w:t>e</w:t>
      </w:r>
      <w:r w:rsidR="0063342C">
        <w:rPr>
          <w:rFonts w:ascii="Arial" w:hAnsi="Arial" w:cs="Arial"/>
          <w:sz w:val="24"/>
          <w:szCs w:val="24"/>
          <w:lang w:val="es-MX"/>
        </w:rPr>
        <w:t>uta</w:t>
      </w:r>
      <w:r w:rsidRPr="0063342C">
        <w:rPr>
          <w:rFonts w:ascii="Arial" w:hAnsi="Arial" w:cs="Arial"/>
          <w:sz w:val="24"/>
          <w:szCs w:val="24"/>
          <w:lang w:val="es-MX"/>
        </w:rPr>
        <w:t xml:space="preserve"> y dar eliminar.</w:t>
      </w:r>
    </w:p>
    <w:p w:rsidR="008A7182" w:rsidRPr="0063342C" w:rsidRDefault="008A7182" w:rsidP="00F31E3F">
      <w:pPr>
        <w:pStyle w:val="Level3"/>
        <w:spacing w:line="480" w:lineRule="auto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8A7182" w:rsidRPr="0063342C" w:rsidRDefault="008A7182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07BD75" wp14:editId="6EFBF90F">
            <wp:extent cx="5212080" cy="6858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500" t="41684" r="29514" b="50597"/>
                    <a:stretch/>
                  </pic:blipFill>
                  <pic:spPr bwMode="auto">
                    <a:xfrm>
                      <a:off x="0" y="0"/>
                      <a:ext cx="521208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182" w:rsidRPr="0063342C" w:rsidRDefault="008A7182" w:rsidP="00F31E3F">
      <w:pPr>
        <w:pStyle w:val="Level3"/>
        <w:numPr>
          <w:ilvl w:val="0"/>
          <w:numId w:val="8"/>
        </w:numPr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Una vez que ingresa el id y da eliminar, se lanzara una venta de alerta con el siguiente texto:</w:t>
      </w:r>
    </w:p>
    <w:p w:rsidR="008A7182" w:rsidRPr="0063342C" w:rsidRDefault="008A71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8A7182" w:rsidRPr="0063342C" w:rsidRDefault="008A7182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C910B4" w:rsidRPr="0063342C" w:rsidRDefault="00C910B4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C910B4" w:rsidRPr="0063342C" w:rsidRDefault="00C910B4" w:rsidP="00F31E3F">
      <w:pPr>
        <w:pStyle w:val="Level3"/>
        <w:spacing w:line="480" w:lineRule="auto"/>
        <w:ind w:left="720"/>
        <w:rPr>
          <w:rFonts w:ascii="Arial" w:hAnsi="Arial" w:cs="Arial"/>
          <w:noProof/>
          <w:sz w:val="24"/>
          <w:szCs w:val="24"/>
          <w:lang w:val="es-MX" w:eastAsia="es-MX"/>
        </w:rPr>
      </w:pPr>
    </w:p>
    <w:p w:rsidR="008A7182" w:rsidRPr="0063342C" w:rsidRDefault="008A7182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538EA032" wp14:editId="21A47FCC">
            <wp:extent cx="3571875" cy="225975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1319" t="34273" r="41667" b="46583"/>
                    <a:stretch/>
                  </pic:blipFill>
                  <pic:spPr bwMode="auto">
                    <a:xfrm>
                      <a:off x="0" y="0"/>
                      <a:ext cx="3591101" cy="227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B4" w:rsidRPr="0063342C" w:rsidRDefault="00C910B4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7266F6" w:rsidRPr="0063342C" w:rsidRDefault="007266F6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7266F6" w:rsidRPr="0063342C" w:rsidRDefault="007266F6" w:rsidP="00F31E3F">
      <w:pPr>
        <w:pStyle w:val="Level3"/>
        <w:spacing w:line="480" w:lineRule="auto"/>
        <w:ind w:left="720"/>
        <w:rPr>
          <w:rFonts w:ascii="Arial" w:hAnsi="Arial" w:cs="Arial"/>
          <w:sz w:val="24"/>
          <w:szCs w:val="24"/>
          <w:lang w:val="es-MX"/>
        </w:rPr>
      </w:pPr>
    </w:p>
    <w:p w:rsidR="00C910B4" w:rsidRPr="0063342C" w:rsidRDefault="00C910B4" w:rsidP="00F31E3F">
      <w:pPr>
        <w:pStyle w:val="Level1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agradecimientos</w:t>
      </w:r>
    </w:p>
    <w:p w:rsidR="00C910B4" w:rsidRPr="0063342C" w:rsidRDefault="00C910B4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 xml:space="preserve">este manual de usuario fue realizado con los pasos exactos para poder </w:t>
      </w:r>
      <w:r w:rsidR="00A7641B" w:rsidRPr="0063342C">
        <w:rPr>
          <w:rFonts w:ascii="Arial" w:hAnsi="Arial" w:cs="Arial"/>
          <w:sz w:val="24"/>
          <w:szCs w:val="24"/>
          <w:lang w:val="es-MX"/>
        </w:rPr>
        <w:t xml:space="preserve">realizar las operaciones de renovaspa. </w:t>
      </w:r>
    </w:p>
    <w:p w:rsidR="00A7641B" w:rsidRPr="0063342C" w:rsidRDefault="00A7641B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</w:p>
    <w:p w:rsidR="00A7641B" w:rsidRPr="0063342C" w:rsidRDefault="00A7641B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>cada botón esta realizado con la intensión de que el usuario pueda manejar la aplicación sin dificultad y con la mejor precisión.</w:t>
      </w:r>
    </w:p>
    <w:p w:rsidR="00A7641B" w:rsidRPr="0063342C" w:rsidRDefault="00A7641B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</w:p>
    <w:p w:rsidR="00A7641B" w:rsidRPr="0063342C" w:rsidRDefault="00A7641B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t xml:space="preserve">si llegase a tener algún inconveniente favor de mandar un correo electrónico a la siguiente cuenta: </w:t>
      </w:r>
      <w:r w:rsidR="00E11223" w:rsidRPr="0063342C">
        <w:rPr>
          <w:rFonts w:ascii="Arial" w:hAnsi="Arial" w:cs="Arial"/>
          <w:sz w:val="24"/>
          <w:szCs w:val="24"/>
          <w:lang w:val="es-MX"/>
        </w:rPr>
        <w:t>adrianisaicampos1992@gmail.com</w:t>
      </w:r>
      <w:r w:rsidRPr="0063342C">
        <w:rPr>
          <w:rFonts w:ascii="Arial" w:hAnsi="Arial" w:cs="Arial"/>
          <w:sz w:val="24"/>
          <w:szCs w:val="24"/>
          <w:lang w:val="es-MX"/>
        </w:rPr>
        <w:t>, yo me pondré en contacto lo antes posible para poder solucionar su problema.</w:t>
      </w:r>
    </w:p>
    <w:p w:rsidR="00A7641B" w:rsidRPr="0063342C" w:rsidRDefault="00A7641B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</w:p>
    <w:p w:rsidR="00A7641B" w:rsidRPr="0063342C" w:rsidRDefault="00A7641B" w:rsidP="00F31E3F">
      <w:pPr>
        <w:pStyle w:val="Level3"/>
        <w:spacing w:line="480" w:lineRule="auto"/>
        <w:rPr>
          <w:rFonts w:ascii="Arial" w:hAnsi="Arial" w:cs="Arial"/>
          <w:sz w:val="24"/>
          <w:szCs w:val="24"/>
          <w:lang w:val="es-MX"/>
        </w:rPr>
      </w:pPr>
      <w:r w:rsidRPr="0063342C">
        <w:rPr>
          <w:rFonts w:ascii="Arial" w:hAnsi="Arial" w:cs="Arial"/>
          <w:sz w:val="24"/>
          <w:szCs w:val="24"/>
          <w:lang w:val="es-MX"/>
        </w:rPr>
        <w:lastRenderedPageBreak/>
        <w:t>le agradezco tomarse el tiempo de leer este manual, el cual fue realizado para usted y con la mejor intensión.</w:t>
      </w:r>
    </w:p>
    <w:sectPr w:rsidR="00A7641B" w:rsidRPr="0063342C" w:rsidSect="003C1833">
      <w:footerReference w:type="default" r:id="rId31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321" w:rsidRDefault="00996321" w:rsidP="00AB7C5B">
      <w:r>
        <w:separator/>
      </w:r>
    </w:p>
  </w:endnote>
  <w:endnote w:type="continuationSeparator" w:id="0">
    <w:p w:rsidR="00996321" w:rsidRDefault="00996321" w:rsidP="00AB7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8188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7C5B" w:rsidRDefault="00AB7C5B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342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B7C5B" w:rsidRDefault="00AB7C5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321" w:rsidRDefault="00996321" w:rsidP="00AB7C5B">
      <w:r>
        <w:separator/>
      </w:r>
    </w:p>
  </w:footnote>
  <w:footnote w:type="continuationSeparator" w:id="0">
    <w:p w:rsidR="00996321" w:rsidRDefault="00996321" w:rsidP="00AB7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95CE4"/>
    <w:multiLevelType w:val="hybridMultilevel"/>
    <w:tmpl w:val="60C035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43DBE"/>
    <w:multiLevelType w:val="hybridMultilevel"/>
    <w:tmpl w:val="83DE3F76"/>
    <w:lvl w:ilvl="0" w:tplc="080A0015">
      <w:start w:val="1"/>
      <w:numFmt w:val="upp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7D02C4F"/>
    <w:multiLevelType w:val="hybridMultilevel"/>
    <w:tmpl w:val="ADD4262E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A12833"/>
    <w:multiLevelType w:val="hybridMultilevel"/>
    <w:tmpl w:val="ECFE68CA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9A6A48"/>
    <w:multiLevelType w:val="hybridMultilevel"/>
    <w:tmpl w:val="999A3A48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835979"/>
    <w:multiLevelType w:val="hybridMultilevel"/>
    <w:tmpl w:val="74BE0D96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F1487D"/>
    <w:multiLevelType w:val="hybridMultilevel"/>
    <w:tmpl w:val="35A41C26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4B33CF8"/>
    <w:multiLevelType w:val="hybridMultilevel"/>
    <w:tmpl w:val="0096F1C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B75BCD"/>
    <w:multiLevelType w:val="hybridMultilevel"/>
    <w:tmpl w:val="DBB68E70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9D32BE"/>
    <w:multiLevelType w:val="hybridMultilevel"/>
    <w:tmpl w:val="00726BA4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33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D6713"/>
    <w:rsid w:val="000E0017"/>
    <w:rsid w:val="000E0472"/>
    <w:rsid w:val="000E35F0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1F49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E70EC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4280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858"/>
    <w:rsid w:val="00264C07"/>
    <w:rsid w:val="00265607"/>
    <w:rsid w:val="00266201"/>
    <w:rsid w:val="00266A32"/>
    <w:rsid w:val="00267E7F"/>
    <w:rsid w:val="00270608"/>
    <w:rsid w:val="0027171C"/>
    <w:rsid w:val="00271920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1F09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4482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24C"/>
    <w:rsid w:val="00342AAE"/>
    <w:rsid w:val="003446CA"/>
    <w:rsid w:val="00345B26"/>
    <w:rsid w:val="003471C2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3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3F7AE3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17E2B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85867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30D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4482"/>
    <w:rsid w:val="00595F38"/>
    <w:rsid w:val="005A0266"/>
    <w:rsid w:val="005A175A"/>
    <w:rsid w:val="005A1BAD"/>
    <w:rsid w:val="005A2027"/>
    <w:rsid w:val="005A55B3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342C"/>
    <w:rsid w:val="00635009"/>
    <w:rsid w:val="00635319"/>
    <w:rsid w:val="006353BA"/>
    <w:rsid w:val="00635673"/>
    <w:rsid w:val="0064271A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212"/>
    <w:rsid w:val="006E687A"/>
    <w:rsid w:val="006E7A25"/>
    <w:rsid w:val="006F04FA"/>
    <w:rsid w:val="006F1F8F"/>
    <w:rsid w:val="006F2386"/>
    <w:rsid w:val="006F27F7"/>
    <w:rsid w:val="0070052A"/>
    <w:rsid w:val="00704927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266F6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85E13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530B"/>
    <w:rsid w:val="0080660A"/>
    <w:rsid w:val="00813FF9"/>
    <w:rsid w:val="00814A0B"/>
    <w:rsid w:val="00814CF6"/>
    <w:rsid w:val="00816960"/>
    <w:rsid w:val="008172A3"/>
    <w:rsid w:val="008222F3"/>
    <w:rsid w:val="008233FA"/>
    <w:rsid w:val="008249F5"/>
    <w:rsid w:val="00825FE7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325A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A7182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71963"/>
    <w:rsid w:val="00971AA1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6321"/>
    <w:rsid w:val="009975F4"/>
    <w:rsid w:val="009A124D"/>
    <w:rsid w:val="009A40CE"/>
    <w:rsid w:val="009A40DA"/>
    <w:rsid w:val="009A5FA3"/>
    <w:rsid w:val="009B1872"/>
    <w:rsid w:val="009B201F"/>
    <w:rsid w:val="009B2687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33DB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641B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A0A17"/>
    <w:rsid w:val="00AA119E"/>
    <w:rsid w:val="00AA3354"/>
    <w:rsid w:val="00AA4B44"/>
    <w:rsid w:val="00AA705F"/>
    <w:rsid w:val="00AA745C"/>
    <w:rsid w:val="00AB0930"/>
    <w:rsid w:val="00AB294D"/>
    <w:rsid w:val="00AB4B95"/>
    <w:rsid w:val="00AB540C"/>
    <w:rsid w:val="00AB5833"/>
    <w:rsid w:val="00AB61C9"/>
    <w:rsid w:val="00AB7C5B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ABE"/>
    <w:rsid w:val="00AF5D62"/>
    <w:rsid w:val="00AF662E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39A7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06AC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204EF"/>
    <w:rsid w:val="00C23547"/>
    <w:rsid w:val="00C25826"/>
    <w:rsid w:val="00C32B75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0B4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54A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6E4B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223"/>
    <w:rsid w:val="00E11693"/>
    <w:rsid w:val="00E1414D"/>
    <w:rsid w:val="00E154F5"/>
    <w:rsid w:val="00E17F39"/>
    <w:rsid w:val="00E20D6D"/>
    <w:rsid w:val="00E20E71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59BB"/>
    <w:rsid w:val="00EB7491"/>
    <w:rsid w:val="00EB7A25"/>
    <w:rsid w:val="00EC0C77"/>
    <w:rsid w:val="00EC2528"/>
    <w:rsid w:val="00EC2BA0"/>
    <w:rsid w:val="00EC56F6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29DC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1E3F"/>
    <w:rsid w:val="00F33427"/>
    <w:rsid w:val="00F338D9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95675E6-D610-4BA3-AC20-09BBAA15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AA1"/>
    <w:rPr>
      <w:rFonts w:asciiTheme="minorHAnsi" w:hAnsiTheme="minorHAnsi" w:cs="Arial"/>
    </w:rPr>
  </w:style>
  <w:style w:type="paragraph" w:styleId="Ttulo1">
    <w:name w:val="heading 1"/>
    <w:basedOn w:val="Normal"/>
    <w:next w:val="Normal"/>
    <w:link w:val="Ttulo1Car"/>
    <w:rsid w:val="00971A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semiHidden/>
    <w:unhideWhenUsed/>
    <w:rsid w:val="009B201F"/>
    <w:pPr>
      <w:spacing w:before="360" w:after="360"/>
    </w:pPr>
    <w:rPr>
      <w:rFonts w:ascii="Times New Roman" w:hAnsi="Times New Roman" w:cs="Times New Roman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semiHidden/>
    <w:unhideWhenUsed/>
    <w:rsid w:val="009B201F"/>
    <w:rPr>
      <w:rFonts w:ascii="Times New Roman" w:hAnsi="Times New Roman" w:cs="Times New Roman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semiHidden/>
    <w:unhideWhenUsed/>
    <w:rsid w:val="009B201F"/>
    <w:rPr>
      <w:rFonts w:ascii="Times New Roman" w:hAnsi="Times New Roman" w:cs="Times New Roman"/>
      <w:smallCaps/>
      <w:sz w:val="22"/>
      <w:szCs w:val="22"/>
    </w:rPr>
  </w:style>
  <w:style w:type="paragraph" w:customStyle="1" w:styleId="TOCTitle">
    <w:name w:val="TOC Title"/>
    <w:basedOn w:val="Normal"/>
    <w:qFormat/>
    <w:rsid w:val="00971AA1"/>
    <w:pPr>
      <w:jc w:val="center"/>
    </w:pPr>
    <w:rPr>
      <w:rFonts w:asciiTheme="majorHAnsi" w:hAnsiTheme="majorHAnsi" w:cs="Times New Roman"/>
      <w:b/>
      <w:sz w:val="24"/>
      <w:szCs w:val="24"/>
    </w:rPr>
  </w:style>
  <w:style w:type="paragraph" w:customStyle="1" w:styleId="Level1">
    <w:name w:val="Level 1"/>
    <w:basedOn w:val="TDC1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2">
    <w:name w:val="Level 2"/>
    <w:basedOn w:val="TDC2"/>
    <w:qFormat/>
    <w:rsid w:val="00971AA1"/>
    <w:pPr>
      <w:tabs>
        <w:tab w:val="right" w:pos="8630"/>
      </w:tabs>
    </w:pPr>
    <w:rPr>
      <w:rFonts w:asciiTheme="majorHAnsi" w:hAnsiTheme="majorHAnsi"/>
    </w:rPr>
  </w:style>
  <w:style w:type="paragraph" w:customStyle="1" w:styleId="Level3">
    <w:name w:val="Level 3"/>
    <w:basedOn w:val="TDC3"/>
    <w:qFormat/>
    <w:rsid w:val="00971AA1"/>
    <w:pPr>
      <w:tabs>
        <w:tab w:val="right" w:pos="8630"/>
      </w:tabs>
    </w:pPr>
    <w:rPr>
      <w:rFonts w:asciiTheme="majorHAnsi" w:hAnsiTheme="majorHAnsi"/>
    </w:rPr>
  </w:style>
  <w:style w:type="character" w:customStyle="1" w:styleId="Ttulo1Car">
    <w:name w:val="Título 1 Car"/>
    <w:basedOn w:val="Fuentedeprrafopredeter"/>
    <w:link w:val="Ttulo1"/>
    <w:rsid w:val="00971A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971AA1"/>
    <w:rPr>
      <w:color w:val="808080"/>
    </w:rPr>
  </w:style>
  <w:style w:type="paragraph" w:styleId="Textodeglobo">
    <w:name w:val="Balloon Text"/>
    <w:basedOn w:val="Normal"/>
    <w:link w:val="TextodegloboCar"/>
    <w:semiHidden/>
    <w:unhideWhenUsed/>
    <w:rsid w:val="00971A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971AA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3C1833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1833"/>
    <w:rPr>
      <w:rFonts w:asciiTheme="minorHAnsi" w:eastAsiaTheme="minorEastAsia" w:hAnsiTheme="minorHAnsi" w:cstheme="minorBidi"/>
      <w:sz w:val="22"/>
      <w:szCs w:val="22"/>
    </w:rPr>
  </w:style>
  <w:style w:type="character" w:styleId="Hipervnculo">
    <w:name w:val="Hyperlink"/>
    <w:basedOn w:val="Fuentedeprrafopredeter"/>
    <w:unhideWhenUsed/>
    <w:rsid w:val="00AB7C5B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AB7C5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AB7C5B"/>
    <w:rPr>
      <w:rFonts w:asciiTheme="minorHAnsi" w:hAnsiTheme="minorHAnsi" w:cs="Arial"/>
    </w:rPr>
  </w:style>
  <w:style w:type="paragraph" w:styleId="Piedepgina">
    <w:name w:val="footer"/>
    <w:basedOn w:val="Normal"/>
    <w:link w:val="PiedepginaCar"/>
    <w:uiPriority w:val="99"/>
    <w:unhideWhenUsed/>
    <w:rsid w:val="00AB7C5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C5B"/>
    <w:rPr>
      <w:rFonts w:asciiTheme="minorHAnsi" w:hAnsiTheme="minorHAnsi" w:cs="Arial"/>
    </w:rPr>
  </w:style>
  <w:style w:type="paragraph" w:styleId="Prrafodelista">
    <w:name w:val="List Paragraph"/>
    <w:basedOn w:val="Normal"/>
    <w:uiPriority w:val="34"/>
    <w:semiHidden/>
    <w:unhideWhenUsed/>
    <w:qFormat/>
    <w:rsid w:val="00314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0/phpmyadmin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/renovaspa/php/cuestionario.php" TargetMode="External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/renovaspa/cuestionario.ph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y\AppData\Roaming\Microsoft\Templates\Table%20of%20Contents%20(Fancy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53D"/>
    <w:rsid w:val="0026693A"/>
    <w:rsid w:val="00503710"/>
    <w:rsid w:val="0055253D"/>
    <w:rsid w:val="005C4526"/>
    <w:rsid w:val="005E48B5"/>
    <w:rsid w:val="007B0708"/>
    <w:rsid w:val="00906FF0"/>
    <w:rsid w:val="00DF0274"/>
    <w:rsid w:val="00ED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52BDD21D67C4920A2350D7061427EA6">
    <w:name w:val="F52BDD21D67C4920A2350D7061427EA6"/>
  </w:style>
  <w:style w:type="paragraph" w:customStyle="1" w:styleId="805A2D372C2C4A16AFB0CAF6359134CC">
    <w:name w:val="805A2D372C2C4A16AFB0CAF6359134CC"/>
  </w:style>
  <w:style w:type="paragraph" w:customStyle="1" w:styleId="34ACFBF2ED714931BB47519C7A815834">
    <w:name w:val="34ACFBF2ED714931BB47519C7A815834"/>
  </w:style>
  <w:style w:type="paragraph" w:customStyle="1" w:styleId="6726829C6EF947E29895C4A28691B13B">
    <w:name w:val="6726829C6EF947E29895C4A28691B13B"/>
  </w:style>
  <w:style w:type="paragraph" w:customStyle="1" w:styleId="CF77FA1E30C743B59E28A099447D9A33">
    <w:name w:val="CF77FA1E30C743B59E28A099447D9A33"/>
  </w:style>
  <w:style w:type="paragraph" w:customStyle="1" w:styleId="CF42BB5D47A7445BBEC1C37619762B36">
    <w:name w:val="CF42BB5D47A7445BBEC1C37619762B36"/>
  </w:style>
  <w:style w:type="paragraph" w:customStyle="1" w:styleId="B758787AC5884BE892EAC68A863B1DC8">
    <w:name w:val="B758787AC5884BE892EAC68A863B1DC8"/>
  </w:style>
  <w:style w:type="paragraph" w:customStyle="1" w:styleId="4A5A76F395DB4F51ADD73EBAA1104AD1">
    <w:name w:val="4A5A76F395DB4F51ADD73EBAA1104AD1"/>
  </w:style>
  <w:style w:type="paragraph" w:customStyle="1" w:styleId="AEE2043C1DA044D28821721570777CE8">
    <w:name w:val="AEE2043C1DA044D28821721570777CE8"/>
  </w:style>
  <w:style w:type="paragraph" w:customStyle="1" w:styleId="DB751D5CBFFC475FA54AC9D84A7E761A">
    <w:name w:val="DB751D5CBFFC475FA54AC9D84A7E761A"/>
  </w:style>
  <w:style w:type="paragraph" w:customStyle="1" w:styleId="1B3747C468154B84972545610629670A">
    <w:name w:val="1B3747C468154B84972545610629670A"/>
  </w:style>
  <w:style w:type="paragraph" w:customStyle="1" w:styleId="BC2428B988804BB4B971F23D4A8107AC">
    <w:name w:val="BC2428B988804BB4B971F23D4A8107AC"/>
  </w:style>
  <w:style w:type="paragraph" w:customStyle="1" w:styleId="5F14251D947D45D1AE309211BA9F96CD">
    <w:name w:val="5F14251D947D45D1AE309211BA9F96CD"/>
  </w:style>
  <w:style w:type="paragraph" w:customStyle="1" w:styleId="1F91B77748BB46B28B270B8CAF39ABA0">
    <w:name w:val="1F91B77748BB46B28B270B8CAF39ABA0"/>
  </w:style>
  <w:style w:type="paragraph" w:customStyle="1" w:styleId="9952BE16A02947B3939CCE2C7F5EEFD6">
    <w:name w:val="9952BE16A02947B3939CCE2C7F5EEFD6"/>
  </w:style>
  <w:style w:type="paragraph" w:customStyle="1" w:styleId="32A26E33B6F64307B25FA445EB384FFD">
    <w:name w:val="32A26E33B6F64307B25FA445EB384FFD"/>
  </w:style>
  <w:style w:type="paragraph" w:customStyle="1" w:styleId="E9A7C243528148BBAFF8E26A57D47F56">
    <w:name w:val="E9A7C243528148BBAFF8E26A57D47F56"/>
  </w:style>
  <w:style w:type="paragraph" w:customStyle="1" w:styleId="A33CCD0A65B74375A9888C4E2D23CA0D">
    <w:name w:val="A33CCD0A65B74375A9888C4E2D23CA0D"/>
  </w:style>
  <w:style w:type="paragraph" w:customStyle="1" w:styleId="E004061B9079498293A66FEB4B0CA3AC">
    <w:name w:val="E004061B9079498293A66FEB4B0CA3AC"/>
  </w:style>
  <w:style w:type="paragraph" w:customStyle="1" w:styleId="202384D7D2E84CEFB11EB973944F9830">
    <w:name w:val="202384D7D2E84CEFB11EB973944F9830"/>
  </w:style>
  <w:style w:type="paragraph" w:customStyle="1" w:styleId="7C0D9D15DEA9462B92EE9582F8EF40E4">
    <w:name w:val="7C0D9D15DEA9462B92EE9582F8EF40E4"/>
  </w:style>
  <w:style w:type="paragraph" w:customStyle="1" w:styleId="BF6A0A8B591A47AC99B694D6AE47065F">
    <w:name w:val="BF6A0A8B591A47AC99B694D6AE47065F"/>
  </w:style>
  <w:style w:type="paragraph" w:customStyle="1" w:styleId="DB3894AD9774462D95CD474C5055C3F0">
    <w:name w:val="DB3894AD9774462D95CD474C5055C3F0"/>
  </w:style>
  <w:style w:type="paragraph" w:customStyle="1" w:styleId="D387963A701D4C8C8F34C11C2AD147CF">
    <w:name w:val="D387963A701D4C8C8F34C11C2AD147CF"/>
  </w:style>
  <w:style w:type="paragraph" w:customStyle="1" w:styleId="FD0B3CDF1D7E4EDAADA6CF5B53634C38">
    <w:name w:val="FD0B3CDF1D7E4EDAADA6CF5B53634C38"/>
  </w:style>
  <w:style w:type="paragraph" w:customStyle="1" w:styleId="ED31584453104720A2163007AB62EEE1">
    <w:name w:val="ED31584453104720A2163007AB62EEE1"/>
  </w:style>
  <w:style w:type="paragraph" w:customStyle="1" w:styleId="8922A172398F456DBF3F2CEC79F1BD50">
    <w:name w:val="8922A172398F456DBF3F2CEC79F1BD50"/>
  </w:style>
  <w:style w:type="paragraph" w:customStyle="1" w:styleId="298D570612C34A8BAB134EFC4C4A873A">
    <w:name w:val="298D570612C34A8BAB134EFC4C4A873A"/>
  </w:style>
  <w:style w:type="paragraph" w:customStyle="1" w:styleId="DCC5F347F05E46338C512DC6D9BE1E77">
    <w:name w:val="DCC5F347F05E46338C512DC6D9BE1E77"/>
  </w:style>
  <w:style w:type="paragraph" w:customStyle="1" w:styleId="88DD07414E7D41BF95DF53AABBC0D559">
    <w:name w:val="88DD07414E7D41BF95DF53AABBC0D559"/>
  </w:style>
  <w:style w:type="paragraph" w:customStyle="1" w:styleId="32075476E70443A79949A6D3FC34AF96">
    <w:name w:val="32075476E70443A79949A6D3FC34AF96"/>
  </w:style>
  <w:style w:type="paragraph" w:customStyle="1" w:styleId="561E27F4092C4C888D6DF477D5A9B8E2">
    <w:name w:val="561E27F4092C4C888D6DF477D5A9B8E2"/>
  </w:style>
  <w:style w:type="paragraph" w:customStyle="1" w:styleId="495EA8DD65174D758D5E4D216976238A">
    <w:name w:val="495EA8DD65174D758D5E4D216976238A"/>
  </w:style>
  <w:style w:type="paragraph" w:customStyle="1" w:styleId="5758C4D42F1241DEB586CE0447B19121">
    <w:name w:val="5758C4D42F1241DEB586CE0447B19121"/>
  </w:style>
  <w:style w:type="paragraph" w:customStyle="1" w:styleId="4046F842955B41F69EA08771E0E5DD92">
    <w:name w:val="4046F842955B41F69EA08771E0E5DD92"/>
  </w:style>
  <w:style w:type="paragraph" w:customStyle="1" w:styleId="77188FD72C5F4732AF207E96C48EE55E">
    <w:name w:val="77188FD72C5F4732AF207E96C48EE55E"/>
  </w:style>
  <w:style w:type="paragraph" w:customStyle="1" w:styleId="DBF8B4864F65460CB619CDB06C392FD6">
    <w:name w:val="DBF8B4864F65460CB619CDB06C392FD6"/>
  </w:style>
  <w:style w:type="paragraph" w:customStyle="1" w:styleId="4CF199DFBB774BAC9407F2EAA63F2FA6">
    <w:name w:val="4CF199DFBB774BAC9407F2EAA63F2FA6"/>
  </w:style>
  <w:style w:type="paragraph" w:customStyle="1" w:styleId="72A51ED975064E0F85FC834468021257">
    <w:name w:val="72A51ED975064E0F85FC834468021257"/>
  </w:style>
  <w:style w:type="paragraph" w:customStyle="1" w:styleId="49B4D335E54B4760B74F91D666AB9CB4">
    <w:name w:val="49B4D335E54B4760B74F91D666AB9CB4"/>
  </w:style>
  <w:style w:type="paragraph" w:customStyle="1" w:styleId="109A57F97B8C4E159DFDCF27C3C82E70">
    <w:name w:val="109A57F97B8C4E159DFDCF27C3C82E70"/>
  </w:style>
  <w:style w:type="paragraph" w:customStyle="1" w:styleId="7971181135774B79BE1D4DD04711F2A9">
    <w:name w:val="7971181135774B79BE1D4DD04711F2A9"/>
  </w:style>
  <w:style w:type="paragraph" w:customStyle="1" w:styleId="698201A65E084A269CDBABE66B104058">
    <w:name w:val="698201A65E084A269CDBABE66B104058"/>
    <w:rsid w:val="0055253D"/>
  </w:style>
  <w:style w:type="paragraph" w:customStyle="1" w:styleId="877A1A8F1BB94AF390F0531D91D044C7">
    <w:name w:val="877A1A8F1BB94AF390F0531D91D044C7"/>
    <w:rsid w:val="005525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Ma
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A44C07-5B35-4482-9A4D-9A7FC3986A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B5A31C-A8EE-4A47-93E2-5446E7EF5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Table of Contents (Fancy design)</Template>
  <TotalTime>4</TotalTime>
  <Pages>15</Pages>
  <Words>720</Words>
  <Characters>3963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 (renova Spa)</vt:lpstr>
      <vt:lpstr>Manual de usuario (renova Spa)</vt:lpstr>
    </vt:vector>
  </TitlesOfParts>
  <Company>UT Riviera maya</Company>
  <LinksUpToDate>false</LinksUpToDate>
  <CharactersWithSpaces>4674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(renova Spa)</dc:title>
  <dc:subject>Calidad en el desarrollo del software</dc:subject>
  <dc:creator>gary arellano</dc:creator>
  <cp:keywords/>
  <cp:lastModifiedBy>isai</cp:lastModifiedBy>
  <cp:revision>3</cp:revision>
  <dcterms:created xsi:type="dcterms:W3CDTF">2016-03-10T03:12:00Z</dcterms:created>
  <dcterms:modified xsi:type="dcterms:W3CDTF">2016-03-10T03:15:00Z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TC102218431033</vt:lpwstr>
  </property>
</Properties>
</file>